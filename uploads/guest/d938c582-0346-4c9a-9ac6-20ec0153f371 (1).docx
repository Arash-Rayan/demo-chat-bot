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tbl>
      <w:tblPr>
        <w:tblW w:w="10820" w:type="dxa"/>
        <w:tblInd w:w="-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80"/>
        <w:gridCol w:w="450"/>
        <w:gridCol w:w="4070"/>
        <w:gridCol w:w="2500"/>
        <w:gridCol w:w="20"/>
      </w:tblGrid>
      <w:tr w:rsidR="00315859" w14:paraId="66A655AD" w14:textId="77777777" w:rsidTr="000935E4">
        <w:trPr>
          <w:gridAfter w:val="1"/>
          <w:wAfter w:w="20" w:type="dxa"/>
          <w:trHeight w:val="1232"/>
        </w:trPr>
        <w:tc>
          <w:tcPr>
            <w:tcW w:w="10800" w:type="dxa"/>
            <w:gridSpan w:val="4"/>
            <w:tcBorders>
              <w:top w:val="single" w:sz="4" w:space="0" w:color="2F5496" w:themeColor="accent1" w:themeShade="BF"/>
            </w:tcBorders>
            <w:vAlign w:val="center"/>
          </w:tcPr>
          <w:p w14:paraId="17AB6CC9" w14:textId="6A50AB9E" w:rsidR="00315859" w:rsidRPr="00315859" w:rsidRDefault="00832D02" w:rsidP="00315859">
            <w:pPr>
              <w:pStyle w:val="Heading4"/>
              <w:jc w:val="center"/>
              <w:rPr>
                <w:sz w:val="36"/>
                <w:szCs w:val="36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1" layoutInCell="1" allowOverlap="1" wp14:anchorId="3B4F7402" wp14:editId="6614BFB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-323850</wp:posOffset>
                      </wp:positionV>
                      <wp:extent cx="7141210" cy="9427210"/>
                      <wp:effectExtent l="0" t="0" r="21590" b="21590"/>
                      <wp:wrapNone/>
                      <wp:docPr id="2" name="Rectangle 2" hidden="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41210" cy="94272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2C9DB" id="Rectangle 2" o:spid="_x0000_s1026" alt="&quot;&quot;" style="position:absolute;margin-left:0;margin-top:-25.5pt;width:562.3pt;height:742.3pt;z-index:-251652096;visibility:hidden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" filled="f" strokecolor="#2f5496 [2404]" strokeweight=".5pt">
                      <w10:wrap anchorx="margin"/>
                      <w10:anchorlock/>
                    </v:rect>
                  </w:pict>
                </mc:Fallback>
              </mc:AlternateContent>
            </w:r>
            <w:r w:rsidR="00315859" w:rsidRPr="00315859">
              <w:rPr>
                <w:sz w:val="36"/>
                <w:szCs w:val="36"/>
              </w:rPr>
              <w:t>Esmaeil Mashhadi</w:t>
            </w:r>
          </w:p>
          <w:p w14:paraId="0B91B0B8" w14:textId="1E102153" w:rsidR="00315859" w:rsidRPr="00315859" w:rsidRDefault="00315859" w:rsidP="00315859">
            <w:pPr>
              <w:jc w:val="center"/>
              <w:rPr>
                <w:b/>
                <w:bCs/>
                <w:color w:val="2F5496" w:themeColor="accent1" w:themeShade="BF"/>
                <w:sz w:val="32"/>
                <w:szCs w:val="32"/>
              </w:rPr>
            </w:pPr>
            <w:r w:rsidRPr="00315859">
              <w:rPr>
                <w:b/>
                <w:bCs/>
                <w:color w:val="2F5496" w:themeColor="accent1" w:themeShade="BF"/>
                <w:sz w:val="32"/>
                <w:szCs w:val="32"/>
              </w:rPr>
              <w:t>Data Scientist</w:t>
            </w:r>
          </w:p>
          <w:p w14:paraId="1128D5FF" w14:textId="261CCD29" w:rsidR="00315859" w:rsidRDefault="00315859" w:rsidP="00315859">
            <w:pPr>
              <w:pStyle w:val="Heading4"/>
              <w:jc w:val="center"/>
            </w:pPr>
            <w:r>
              <w:t>Alchemist.man1997@gmail.com</w:t>
            </w:r>
            <w:r w:rsidRPr="00714163">
              <w:t xml:space="preserve">  </w:t>
            </w:r>
            <w:r w:rsidRPr="00714163">
              <w:rPr>
                <w:rtl/>
              </w:rPr>
              <w:t>٠</w:t>
            </w:r>
            <w:r w:rsidRPr="00714163">
              <w:t xml:space="preserve"> </w:t>
            </w:r>
            <w:r>
              <w:t>Iran, Esfahan &amp; Tehran</w:t>
            </w:r>
            <w:r w:rsidRPr="00714163">
              <w:t xml:space="preserve">  </w:t>
            </w:r>
            <w:r w:rsidRPr="00714163">
              <w:rPr>
                <w:rtl/>
              </w:rPr>
              <w:t>٠</w:t>
            </w:r>
            <w:r w:rsidRPr="00714163">
              <w:t xml:space="preserve"> </w:t>
            </w:r>
            <w:r>
              <w:t>09136038055</w:t>
            </w:r>
          </w:p>
        </w:tc>
      </w:tr>
      <w:tr w:rsidR="00FE7EE6" w14:paraId="225982C0" w14:textId="77777777" w:rsidTr="000935E4">
        <w:trPr>
          <w:gridAfter w:val="1"/>
          <w:wAfter w:w="20" w:type="dxa"/>
          <w:trHeight w:val="755"/>
        </w:trPr>
        <w:tc>
          <w:tcPr>
            <w:tcW w:w="10800" w:type="dxa"/>
            <w:gridSpan w:val="4"/>
            <w:tcBorders>
              <w:top w:val="single" w:sz="4" w:space="0" w:color="2F5496" w:themeColor="accent1" w:themeShade="BF"/>
            </w:tcBorders>
            <w:vAlign w:val="center"/>
          </w:tcPr>
          <w:p w14:paraId="726C82F3" w14:textId="77777777" w:rsidR="00315859" w:rsidRDefault="00315859" w:rsidP="00315859">
            <w:pPr>
              <w:rPr>
                <w:b/>
                <w:bCs/>
                <w:color w:val="2F5496" w:themeColor="accent1" w:themeShade="BF"/>
              </w:rPr>
            </w:pPr>
          </w:p>
          <w:p w14:paraId="0A7B809C" w14:textId="56B3E751" w:rsidR="00FE7EE6" w:rsidRPr="00315859" w:rsidRDefault="00315859" w:rsidP="00315859">
            <w:pPr>
              <w:rPr>
                <w:color w:val="2F5496" w:themeColor="accent1" w:themeShade="BF"/>
              </w:rPr>
            </w:pPr>
            <w:r w:rsidRPr="00315859">
              <w:rPr>
                <w:b/>
                <w:bCs/>
                <w:color w:val="2F5496" w:themeColor="accent1" w:themeShade="BF"/>
              </w:rPr>
              <w:t>Github</w:t>
            </w:r>
            <w:r>
              <w:rPr>
                <w:color w:val="2F5496" w:themeColor="accent1" w:themeShade="BF"/>
              </w:rPr>
              <w:t>:</w:t>
            </w:r>
            <w:r>
              <w:t xml:space="preserve"> </w:t>
            </w:r>
            <w:hyperlink r:id="rId11" w:history="1">
              <w:r w:rsidR="000935E4" w:rsidRPr="0013537A">
                <w:rPr>
                  <w:rStyle w:val="Hyperlink"/>
                  <w:color w:val="034990" w:themeColor="hyperlink" w:themeShade="BF"/>
                </w:rPr>
                <w:t>https://github.com/Esmaeil-mashhadi</w:t>
              </w:r>
            </w:hyperlink>
            <w:r w:rsidR="000935E4">
              <w:rPr>
                <w:color w:val="2F5496" w:themeColor="accent1" w:themeShade="BF"/>
              </w:rPr>
              <w:t xml:space="preserve">                            </w:t>
            </w:r>
            <w:r w:rsidR="000935E4" w:rsidRPr="00315859">
              <w:rPr>
                <w:b/>
                <w:bCs/>
                <w:color w:val="2F5496" w:themeColor="accent1" w:themeShade="BF"/>
              </w:rPr>
              <w:t xml:space="preserve"> </w:t>
            </w:r>
            <w:r w:rsidR="000935E4" w:rsidRPr="00315859">
              <w:rPr>
                <w:b/>
                <w:bCs/>
                <w:color w:val="2F5496" w:themeColor="accent1" w:themeShade="BF"/>
              </w:rPr>
              <w:t>Linkedin</w:t>
            </w:r>
            <w:r w:rsidR="000935E4" w:rsidRPr="00FE7EE6">
              <w:rPr>
                <w:color w:val="2F5496" w:themeColor="accent1" w:themeShade="BF"/>
              </w:rPr>
              <w:t xml:space="preserve">: </w:t>
            </w:r>
            <w:hyperlink r:id="rId12" w:history="1">
              <w:r w:rsidR="000935E4" w:rsidRPr="0013537A">
                <w:rPr>
                  <w:rStyle w:val="Hyperlink"/>
                  <w:color w:val="034990" w:themeColor="hyperlink" w:themeShade="BF"/>
                </w:rPr>
                <w:t>https://www.linkedin.com/in/esmaeil-mashhadi</w:t>
              </w:r>
            </w:hyperlink>
            <w:r w:rsidR="000935E4">
              <w:rPr>
                <w:color w:val="2F5496" w:themeColor="accent1" w:themeShade="BF"/>
              </w:rPr>
              <w:t xml:space="preserve"> </w:t>
            </w:r>
            <w:r w:rsidR="000935E4">
              <w:rPr>
                <w:color w:val="4472C4" w:themeColor="accent1"/>
              </w:rPr>
              <w:t xml:space="preserve">                          </w:t>
            </w:r>
          </w:p>
          <w:p w14:paraId="1642F90F" w14:textId="466ACE5C" w:rsidR="00FE7EE6" w:rsidRPr="00FE7EE6" w:rsidRDefault="00FE7EE6" w:rsidP="00315859"/>
        </w:tc>
      </w:tr>
      <w:tr w:rsidR="00FE7EE6" w14:paraId="2670D7AD" w14:textId="77777777" w:rsidTr="000935E4">
        <w:trPr>
          <w:trHeight w:val="360"/>
        </w:trPr>
        <w:tc>
          <w:tcPr>
            <w:tcW w:w="3780" w:type="dxa"/>
            <w:vMerge w:val="restart"/>
          </w:tcPr>
          <w:p w14:paraId="7DCE7A6E" w14:textId="77777777" w:rsidR="00FE7EE6" w:rsidRDefault="00FE7EE6" w:rsidP="00303BA4">
            <w:pPr>
              <w:pStyle w:val="Heading1"/>
            </w:pPr>
            <w:r>
              <w:t xml:space="preserve">About me </w:t>
            </w:r>
          </w:p>
          <w:p w14:paraId="2F817083" w14:textId="77777777" w:rsidR="00C01258" w:rsidRPr="00C01258" w:rsidRDefault="00C01258" w:rsidP="00C01258">
            <w:r w:rsidRPr="00C01258">
              <w:t>Former full-stack developer turned data scientist, passionate about building intelligent, data-driven solutions. Experienced in machine learning, data visualization, and software development. Dedicated to making meaningful contributions through data and AI.</w:t>
            </w:r>
          </w:p>
          <w:p w14:paraId="13F0811B" w14:textId="77777777" w:rsidR="00FE7EE6" w:rsidRDefault="00FE7EE6" w:rsidP="00303BA4"/>
          <w:p w14:paraId="0C95AC79" w14:textId="77777777" w:rsidR="00FE7EE6" w:rsidRDefault="00FE7EE6" w:rsidP="00303BA4">
            <w:pPr>
              <w:pStyle w:val="Heading1"/>
            </w:pPr>
            <w:sdt>
              <w:sdtPr>
                <w:id w:val="1008801526"/>
                <w:placeholder>
                  <w:docPart w:val="B24B857FE9FC4394991528C898CB7DB1"/>
                </w:placeholder>
                <w:temporary/>
                <w:showingPlcHdr/>
                <w15:appearance w15:val="hidden"/>
              </w:sdtPr>
              <w:sdtContent>
                <w:r>
                  <w:t>Skills &amp; Abilities</w:t>
                </w:r>
              </w:sdtContent>
            </w:sdt>
          </w:p>
          <w:p w14:paraId="65065241" w14:textId="77777777" w:rsidR="00FE7EE6" w:rsidRPr="00412562" w:rsidRDefault="00FE7EE6" w:rsidP="00303BA4">
            <w:pPr>
              <w:pStyle w:val="ListParagraph"/>
            </w:pPr>
            <w:r w:rsidRPr="00412562">
              <w:rPr>
                <w:b/>
                <w:bCs/>
              </w:rPr>
              <w:t>Languages &amp; Tools:</w:t>
            </w:r>
            <w:r w:rsidRPr="00412562">
              <w:t xml:space="preserve"> Python, SQL, Git, Docker, Linux, JavaScript/TypeScript (from web dev background)</w:t>
            </w:r>
          </w:p>
          <w:p w14:paraId="3E8E7F93" w14:textId="77777777" w:rsidR="00FE7EE6" w:rsidRDefault="00FE7EE6" w:rsidP="00303BA4">
            <w:pPr>
              <w:pStyle w:val="ListParagraph"/>
            </w:pPr>
            <w:r w:rsidRPr="00412562">
              <w:rPr>
                <w:b/>
                <w:bCs/>
              </w:rPr>
              <w:t>Visualization Tools:</w:t>
            </w:r>
            <w:r w:rsidRPr="00412562">
              <w:t xml:space="preserve"> Matplotlib, Plotly, Streamlit</w:t>
            </w:r>
          </w:p>
          <w:p w14:paraId="7BC0FCD2" w14:textId="77777777" w:rsidR="00FE7EE6" w:rsidRDefault="00FE7EE6" w:rsidP="00303BA4">
            <w:pPr>
              <w:pStyle w:val="ListParagraph"/>
            </w:pPr>
            <w:r w:rsidRPr="00412562">
              <w:rPr>
                <w:b/>
                <w:bCs/>
              </w:rPr>
              <w:t>ML Techniques:</w:t>
            </w:r>
            <w:r w:rsidRPr="00412562">
              <w:t xml:space="preserve"> Feature engineering, hyperparameter tuning, model evaluation</w:t>
            </w:r>
          </w:p>
          <w:p w14:paraId="37DE40A1" w14:textId="77777777" w:rsidR="00FE7EE6" w:rsidRDefault="00FE7EE6" w:rsidP="00303BA4">
            <w:pPr>
              <w:pStyle w:val="ListParagraph"/>
            </w:pPr>
            <w:r w:rsidRPr="00412562">
              <w:rPr>
                <w:b/>
                <w:bCs/>
              </w:rPr>
              <w:t>ML &amp; Deep Learning:</w:t>
            </w:r>
            <w:r w:rsidRPr="00412562">
              <w:t xml:space="preserve"> ensemble methods, neural networks (TensorFlow, Keras), CNNs, Transformers, NLP basics</w:t>
            </w:r>
          </w:p>
          <w:p w14:paraId="35AFFD00" w14:textId="2DF11754" w:rsidR="00FE7EE6" w:rsidRPr="00363B6E" w:rsidRDefault="00FE7EE6" w:rsidP="00303BA4">
            <w:pPr>
              <w:pStyle w:val="ListParagraph"/>
            </w:pPr>
            <w:r>
              <w:rPr>
                <w:b/>
                <w:bCs/>
              </w:rPr>
              <w:t>Other:</w:t>
            </w:r>
            <w:r>
              <w:t xml:space="preserve"> Advance English, native persian, web dev background, 130 wpm typing speed, team work experience </w:t>
            </w:r>
          </w:p>
        </w:tc>
        <w:tc>
          <w:tcPr>
            <w:tcW w:w="450" w:type="dxa"/>
            <w:vMerge w:val="restart"/>
          </w:tcPr>
          <w:p w14:paraId="3B89B474" w14:textId="77777777" w:rsidR="00FE7EE6" w:rsidRDefault="00FE7EE6" w:rsidP="00303BA4"/>
        </w:tc>
        <w:tc>
          <w:tcPr>
            <w:tcW w:w="6590" w:type="dxa"/>
            <w:gridSpan w:val="3"/>
          </w:tcPr>
          <w:p w14:paraId="2CDC9C9C" w14:textId="77777777" w:rsidR="00FE7EE6" w:rsidRDefault="00FE7EE6" w:rsidP="00303BA4">
            <w:pPr>
              <w:pStyle w:val="Heading1"/>
            </w:pPr>
            <w:r>
              <w:t>Projects &amp; Experience</w:t>
            </w:r>
          </w:p>
        </w:tc>
      </w:tr>
      <w:tr w:rsidR="00FE7EE6" w14:paraId="4E1BD0CE" w14:textId="77777777" w:rsidTr="000935E4">
        <w:trPr>
          <w:trHeight w:val="198"/>
        </w:trPr>
        <w:tc>
          <w:tcPr>
            <w:tcW w:w="3780" w:type="dxa"/>
            <w:vMerge/>
          </w:tcPr>
          <w:p w14:paraId="520EDADE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1EEF5A61" w14:textId="77777777" w:rsidR="00FE7EE6" w:rsidRDefault="00FE7EE6" w:rsidP="00303BA4"/>
        </w:tc>
        <w:tc>
          <w:tcPr>
            <w:tcW w:w="4070" w:type="dxa"/>
          </w:tcPr>
          <w:p w14:paraId="5F6B0C02" w14:textId="77777777" w:rsidR="00FE7EE6" w:rsidRPr="00CC508F" w:rsidRDefault="00FE7EE6" w:rsidP="00303BA4">
            <w:pPr>
              <w:rPr>
                <w:b/>
                <w:bCs/>
              </w:rPr>
            </w:pPr>
            <w:r w:rsidRPr="007E4993">
              <w:rPr>
                <w:b/>
                <w:bCs/>
              </w:rPr>
              <w:t>Real-Time Drowsiness Detection System</w:t>
            </w:r>
          </w:p>
        </w:tc>
        <w:tc>
          <w:tcPr>
            <w:tcW w:w="2520" w:type="dxa"/>
            <w:gridSpan w:val="2"/>
          </w:tcPr>
          <w:p w14:paraId="28B8A196" w14:textId="77777777" w:rsidR="00FE7EE6" w:rsidRDefault="00FE7EE6" w:rsidP="00303BA4">
            <w:pPr>
              <w:pStyle w:val="Heading3"/>
              <w:jc w:val="right"/>
            </w:pPr>
          </w:p>
        </w:tc>
      </w:tr>
      <w:tr w:rsidR="00FE7EE6" w14:paraId="06374878" w14:textId="77777777" w:rsidTr="000935E4">
        <w:trPr>
          <w:trHeight w:val="1278"/>
        </w:trPr>
        <w:tc>
          <w:tcPr>
            <w:tcW w:w="3780" w:type="dxa"/>
            <w:vMerge/>
          </w:tcPr>
          <w:p w14:paraId="1C265C75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06B5C462" w14:textId="77777777" w:rsidR="00FE7EE6" w:rsidRDefault="00FE7EE6" w:rsidP="00303BA4"/>
        </w:tc>
        <w:tc>
          <w:tcPr>
            <w:tcW w:w="6590" w:type="dxa"/>
            <w:gridSpan w:val="3"/>
          </w:tcPr>
          <w:p w14:paraId="063B88D8" w14:textId="77777777" w:rsidR="00FE7EE6" w:rsidRPr="00447089" w:rsidRDefault="00FE7EE6" w:rsidP="00303BA4">
            <w:pPr>
              <w:spacing w:after="160" w:line="278" w:lineRule="auto"/>
              <w:rPr>
                <w:szCs w:val="20"/>
              </w:rPr>
            </w:pPr>
            <w:r w:rsidRPr="00447089">
              <w:rPr>
                <w:szCs w:val="20"/>
              </w:rPr>
              <w:t>Implemented a computer vision using a YOLO-based architecture and CNN models to monitor driver alertness.</w:t>
            </w:r>
          </w:p>
          <w:p w14:paraId="34FD8483" w14:textId="77777777" w:rsidR="00FE7EE6" w:rsidRPr="00447089" w:rsidRDefault="00FE7EE6" w:rsidP="00303BA4">
            <w:pPr>
              <w:rPr>
                <w:sz w:val="16"/>
                <w:szCs w:val="16"/>
                <w:lang w:val="en"/>
              </w:rPr>
            </w:pPr>
            <w:r w:rsidRPr="007E4993">
              <w:rPr>
                <w:lang w:val="en"/>
              </w:rPr>
              <w:t xml:space="preserve">source_code: </w:t>
            </w:r>
            <w:hyperlink r:id="rId13" w:history="1">
              <w:r w:rsidRPr="00447089">
                <w:rPr>
                  <w:rStyle w:val="Hyperlink"/>
                  <w:color w:val="2F5496" w:themeColor="accent1" w:themeShade="BF"/>
                  <w:sz w:val="16"/>
                  <w:szCs w:val="16"/>
                  <w:lang w:val="en"/>
                </w:rPr>
                <w:t>https://github.com/Esmaeil-Mashhadi/computer_vision_YOLO</w:t>
              </w:r>
            </w:hyperlink>
          </w:p>
          <w:p w14:paraId="7CD15859" w14:textId="77777777" w:rsidR="00FE7EE6" w:rsidRDefault="00FE7EE6" w:rsidP="00303BA4"/>
        </w:tc>
      </w:tr>
      <w:tr w:rsidR="00FE7EE6" w14:paraId="0B43A907" w14:textId="77777777" w:rsidTr="000935E4">
        <w:trPr>
          <w:trHeight w:val="135"/>
        </w:trPr>
        <w:tc>
          <w:tcPr>
            <w:tcW w:w="3780" w:type="dxa"/>
            <w:vMerge/>
          </w:tcPr>
          <w:p w14:paraId="11E3DA12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6D319A09" w14:textId="77777777" w:rsidR="00FE7EE6" w:rsidRDefault="00FE7EE6" w:rsidP="00303BA4"/>
        </w:tc>
        <w:tc>
          <w:tcPr>
            <w:tcW w:w="4070" w:type="dxa"/>
          </w:tcPr>
          <w:p w14:paraId="22EF3FA3" w14:textId="77777777" w:rsidR="00FE7EE6" w:rsidRPr="00CC508F" w:rsidRDefault="00FE7EE6" w:rsidP="00303BA4">
            <w:pPr>
              <w:rPr>
                <w:b/>
                <w:bCs/>
              </w:rPr>
            </w:pPr>
            <w:r w:rsidRPr="00CC508F">
              <w:rPr>
                <w:b/>
                <w:bCs/>
                <w:szCs w:val="20"/>
              </w:rPr>
              <w:t>Interactive Data Exploration Dashboard</w:t>
            </w:r>
          </w:p>
        </w:tc>
        <w:tc>
          <w:tcPr>
            <w:tcW w:w="2520" w:type="dxa"/>
            <w:gridSpan w:val="2"/>
          </w:tcPr>
          <w:p w14:paraId="4F690723" w14:textId="77777777" w:rsidR="00FE7EE6" w:rsidRDefault="00FE7EE6" w:rsidP="00303BA4">
            <w:pPr>
              <w:pStyle w:val="Heading3"/>
              <w:jc w:val="right"/>
            </w:pPr>
          </w:p>
        </w:tc>
      </w:tr>
      <w:tr w:rsidR="00FE7EE6" w14:paraId="74022C76" w14:textId="77777777" w:rsidTr="000935E4">
        <w:trPr>
          <w:trHeight w:val="680"/>
        </w:trPr>
        <w:tc>
          <w:tcPr>
            <w:tcW w:w="3780" w:type="dxa"/>
            <w:vMerge/>
          </w:tcPr>
          <w:p w14:paraId="3DB826D1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5CB5FF62" w14:textId="77777777" w:rsidR="00FE7EE6" w:rsidRDefault="00FE7EE6" w:rsidP="00303BA4"/>
        </w:tc>
        <w:tc>
          <w:tcPr>
            <w:tcW w:w="6590" w:type="dxa"/>
            <w:gridSpan w:val="3"/>
          </w:tcPr>
          <w:p w14:paraId="4D133C2D" w14:textId="4607DD20" w:rsidR="00FE7EE6" w:rsidRDefault="00C01258" w:rsidP="00303BA4">
            <w:r>
              <w:t xml:space="preserve">Developed and deployed </w:t>
            </w:r>
            <w:r w:rsidR="00FE7EE6" w:rsidRPr="00447089">
              <w:t xml:space="preserve"> a Streamlit app for data analysis and visualization with real-time feature selection, correlation mapping, and geospatial insights using Folium.</w:t>
            </w:r>
          </w:p>
          <w:p w14:paraId="75F86190" w14:textId="77777777" w:rsidR="00FE7EE6" w:rsidRPr="007E4993" w:rsidRDefault="00FE7EE6" w:rsidP="00303BA4">
            <w:r w:rsidRPr="007E4993">
              <w:t>source_code</w:t>
            </w:r>
            <w:r w:rsidRPr="007E499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hyperlink r:id="rId14" w:history="1">
              <w:r w:rsidRPr="005B3C04">
                <w:rPr>
                  <w:rStyle w:val="Hyperlink"/>
                  <w:color w:val="034990" w:themeColor="hyperlink" w:themeShade="BF"/>
                  <w:sz w:val="16"/>
                  <w:szCs w:val="16"/>
                </w:rPr>
                <w:t>https://github.com/Esmaeil-Mashhadi/streamlit_dataVisualization</w:t>
              </w:r>
            </w:hyperlink>
            <w:r w:rsidRPr="007E4993">
              <w:rPr>
                <w:b/>
                <w:bCs/>
              </w:rPr>
              <w:br/>
            </w:r>
            <w:r w:rsidRPr="007E4993">
              <w:t xml:space="preserve">deployed_link(use vpn): </w:t>
            </w:r>
            <w:hyperlink r:id="rId15" w:history="1">
              <w:r w:rsidRPr="00447089">
                <w:rPr>
                  <w:rStyle w:val="Hyperlink"/>
                  <w:color w:val="2F5496" w:themeColor="accent1" w:themeShade="BF"/>
                  <w:sz w:val="16"/>
                  <w:szCs w:val="16"/>
                </w:rPr>
                <w:t>https://esmaeil-mashhadi-streamlit-datavisualization-main-oqi2bh.streamlit.app/</w:t>
              </w:r>
            </w:hyperlink>
          </w:p>
          <w:p w14:paraId="54C3BBA3" w14:textId="77777777" w:rsidR="00FE7EE6" w:rsidRDefault="00FE7EE6" w:rsidP="00303BA4"/>
        </w:tc>
      </w:tr>
      <w:tr w:rsidR="00FE7EE6" w14:paraId="0215745A" w14:textId="77777777" w:rsidTr="000935E4">
        <w:trPr>
          <w:trHeight w:val="252"/>
        </w:trPr>
        <w:tc>
          <w:tcPr>
            <w:tcW w:w="3780" w:type="dxa"/>
            <w:vMerge/>
          </w:tcPr>
          <w:p w14:paraId="12709951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04B66204" w14:textId="77777777" w:rsidR="00FE7EE6" w:rsidRDefault="00FE7EE6" w:rsidP="00303BA4"/>
        </w:tc>
        <w:tc>
          <w:tcPr>
            <w:tcW w:w="4070" w:type="dxa"/>
          </w:tcPr>
          <w:p w14:paraId="63DADFA9" w14:textId="77777777" w:rsidR="00FE7EE6" w:rsidRPr="00CC508F" w:rsidRDefault="00FE7EE6" w:rsidP="00303BA4">
            <w:pPr>
              <w:rPr>
                <w:b/>
                <w:bCs/>
              </w:rPr>
            </w:pPr>
            <w:r w:rsidRPr="007E4993">
              <w:rPr>
                <w:b/>
                <w:bCs/>
              </w:rPr>
              <w:t>New York Taxi Trip Duration Prediction</w:t>
            </w:r>
          </w:p>
        </w:tc>
        <w:tc>
          <w:tcPr>
            <w:tcW w:w="2520" w:type="dxa"/>
            <w:gridSpan w:val="2"/>
          </w:tcPr>
          <w:p w14:paraId="5EC336AD" w14:textId="77777777" w:rsidR="00FE7EE6" w:rsidRDefault="00FE7EE6" w:rsidP="00303BA4">
            <w:pPr>
              <w:pStyle w:val="Heading3"/>
              <w:jc w:val="right"/>
            </w:pPr>
          </w:p>
        </w:tc>
      </w:tr>
      <w:tr w:rsidR="00FE7EE6" w:rsidRPr="00447089" w14:paraId="4A1042CA" w14:textId="77777777" w:rsidTr="000935E4">
        <w:trPr>
          <w:trHeight w:val="837"/>
        </w:trPr>
        <w:tc>
          <w:tcPr>
            <w:tcW w:w="3780" w:type="dxa"/>
            <w:vMerge/>
          </w:tcPr>
          <w:p w14:paraId="0C1D4A95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5AC2FE36" w14:textId="77777777" w:rsidR="00FE7EE6" w:rsidRDefault="00FE7EE6" w:rsidP="00303BA4"/>
        </w:tc>
        <w:tc>
          <w:tcPr>
            <w:tcW w:w="6590" w:type="dxa"/>
            <w:gridSpan w:val="3"/>
          </w:tcPr>
          <w:p w14:paraId="059F446A" w14:textId="77777777" w:rsidR="00FE7EE6" w:rsidRPr="00447089" w:rsidRDefault="00FE7EE6" w:rsidP="00303BA4">
            <w:pPr>
              <w:spacing w:after="160" w:line="278" w:lineRule="auto"/>
            </w:pPr>
            <w:r w:rsidRPr="00447089">
              <w:t>Developed regression models (Random Forest, XGBoost, Neural Networks) to predict trip times. Engineered route-based features using OSRM in Docker and improved model accuracy through tuning and outlier handling.</w:t>
            </w:r>
            <w:r w:rsidRPr="007E4993">
              <w:br/>
              <w:t>source_code:</w:t>
            </w:r>
            <w:r>
              <w:t xml:space="preserve"> </w:t>
            </w:r>
            <w:hyperlink r:id="rId16" w:history="1">
              <w:r w:rsidRPr="005B3C04">
                <w:rPr>
                  <w:rStyle w:val="Hyperlink"/>
                  <w:color w:val="034990" w:themeColor="hyperlink" w:themeShade="BF"/>
                  <w:sz w:val="16"/>
                  <w:szCs w:val="16"/>
                </w:rPr>
                <w:t>https://github.com/Esmaeil-Mashhadi/Docker_OSRM_NewYork_Taxi_Travel_Prediction</w:t>
              </w:r>
            </w:hyperlink>
            <w:r w:rsidRPr="00447089">
              <w:rPr>
                <w:color w:val="2F5496" w:themeColor="accent1" w:themeShade="BF"/>
                <w:sz w:val="16"/>
                <w:szCs w:val="16"/>
              </w:rPr>
              <w:t xml:space="preserve">                    </w:t>
            </w:r>
          </w:p>
        </w:tc>
      </w:tr>
      <w:tr w:rsidR="00FE7EE6" w14:paraId="3008FB05" w14:textId="77777777" w:rsidTr="000935E4">
        <w:trPr>
          <w:trHeight w:val="68"/>
        </w:trPr>
        <w:tc>
          <w:tcPr>
            <w:tcW w:w="3780" w:type="dxa"/>
            <w:vMerge/>
          </w:tcPr>
          <w:p w14:paraId="3EF7433B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2EDB01FB" w14:textId="77777777" w:rsidR="00FE7EE6" w:rsidRDefault="00FE7EE6" w:rsidP="00303BA4"/>
        </w:tc>
        <w:tc>
          <w:tcPr>
            <w:tcW w:w="6590" w:type="dxa"/>
            <w:gridSpan w:val="3"/>
          </w:tcPr>
          <w:p w14:paraId="22E7C1F8" w14:textId="77777777" w:rsidR="00FE7EE6" w:rsidRDefault="00FE7EE6" w:rsidP="00303BA4">
            <w:pPr>
              <w:rPr>
                <w:lang w:bidi="fa-IR"/>
              </w:rPr>
            </w:pPr>
          </w:p>
        </w:tc>
      </w:tr>
      <w:tr w:rsidR="00FE7EE6" w14:paraId="677EAA1B" w14:textId="77777777" w:rsidTr="000935E4">
        <w:trPr>
          <w:trHeight w:val="207"/>
        </w:trPr>
        <w:tc>
          <w:tcPr>
            <w:tcW w:w="3780" w:type="dxa"/>
            <w:vMerge/>
          </w:tcPr>
          <w:p w14:paraId="6392C3EF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10738EDB" w14:textId="77777777" w:rsidR="00FE7EE6" w:rsidRDefault="00FE7EE6" w:rsidP="00303BA4"/>
        </w:tc>
        <w:tc>
          <w:tcPr>
            <w:tcW w:w="6590" w:type="dxa"/>
            <w:gridSpan w:val="3"/>
          </w:tcPr>
          <w:p w14:paraId="3C3C11AB" w14:textId="77777777" w:rsidR="00FE7EE6" w:rsidRDefault="00FE7EE6" w:rsidP="00303BA4">
            <w:pPr>
              <w:pStyle w:val="Heading1"/>
            </w:pPr>
            <w:sdt>
              <w:sdtPr>
                <w:id w:val="804672086"/>
                <w:placeholder>
                  <w:docPart w:val="69EA6C0BFBCD4F4CA5DFA7C182CFA3B5"/>
                </w:placeholder>
                <w:temporary/>
                <w:showingPlcHdr/>
                <w15:appearance w15:val="hidden"/>
              </w:sdtPr>
              <w:sdtContent>
                <w:r>
                  <w:t>Education</w:t>
                </w:r>
              </w:sdtContent>
            </w:sdt>
          </w:p>
        </w:tc>
      </w:tr>
      <w:tr w:rsidR="00FE7EE6" w:rsidRPr="006D2A7F" w14:paraId="454B8AC7" w14:textId="77777777" w:rsidTr="000935E4">
        <w:trPr>
          <w:gridAfter w:val="1"/>
          <w:wAfter w:w="20" w:type="dxa"/>
          <w:trHeight w:val="1989"/>
        </w:trPr>
        <w:tc>
          <w:tcPr>
            <w:tcW w:w="3780" w:type="dxa"/>
            <w:vMerge/>
          </w:tcPr>
          <w:p w14:paraId="0150B79D" w14:textId="77777777" w:rsidR="00FE7EE6" w:rsidRDefault="00FE7EE6" w:rsidP="00303BA4">
            <w:pPr>
              <w:pStyle w:val="Heading1"/>
            </w:pPr>
          </w:p>
        </w:tc>
        <w:tc>
          <w:tcPr>
            <w:tcW w:w="450" w:type="dxa"/>
            <w:vMerge/>
          </w:tcPr>
          <w:p w14:paraId="10A0A16F" w14:textId="77777777" w:rsidR="00FE7EE6" w:rsidRDefault="00FE7EE6" w:rsidP="00303BA4"/>
        </w:tc>
        <w:tc>
          <w:tcPr>
            <w:tcW w:w="6570" w:type="dxa"/>
            <w:gridSpan w:val="2"/>
          </w:tcPr>
          <w:p w14:paraId="7D5DD6EB" w14:textId="77777777" w:rsidR="00FE7EE6" w:rsidRDefault="00FE7EE6" w:rsidP="00303BA4">
            <w:pPr>
              <w:pStyle w:val="Heading2"/>
              <w:rPr>
                <w:b w:val="0"/>
                <w:bCs/>
                <w:caps w:val="0"/>
                <w:lang w:bidi="fa-IR"/>
              </w:rPr>
            </w:pPr>
            <w:r w:rsidRPr="006D2A7F">
              <w:rPr>
                <w:bCs/>
                <w:caps w:val="0"/>
                <w:lang w:bidi="fa-IR"/>
              </w:rPr>
              <w:t>Machine Learning (Stanford University – Andrew Ng)</w:t>
            </w:r>
            <w:r w:rsidRPr="006D2A7F">
              <w:rPr>
                <w:caps w:val="0"/>
                <w:lang w:bidi="fa-IR"/>
              </w:rPr>
              <w:t xml:space="preserve"> –</w:t>
            </w:r>
            <w:r w:rsidRPr="006D2A7F">
              <w:rPr>
                <w:b w:val="0"/>
                <w:bCs/>
                <w:caps w:val="0"/>
                <w:lang w:bidi="fa-IR"/>
              </w:rPr>
              <w:t xml:space="preserve"> Completed full course online via Coursera (2024–2025)</w:t>
            </w:r>
          </w:p>
          <w:p w14:paraId="140AF889" w14:textId="77777777" w:rsidR="00FE7EE6" w:rsidRPr="00184488" w:rsidRDefault="00FE7EE6" w:rsidP="00303BA4">
            <w:pPr>
              <w:rPr>
                <w:lang w:bidi="fa-IR"/>
              </w:rPr>
            </w:pPr>
          </w:p>
          <w:p w14:paraId="03ED6515" w14:textId="77777777" w:rsidR="00FE7EE6" w:rsidRPr="006D2A7F" w:rsidRDefault="00FE7EE6" w:rsidP="00303BA4">
            <w:pPr>
              <w:rPr>
                <w:lang w:bidi="fa-IR"/>
              </w:rPr>
            </w:pPr>
            <w:r w:rsidRPr="006D2A7F">
              <w:rPr>
                <w:b/>
                <w:bCs/>
                <w:lang w:bidi="fa-IR"/>
              </w:rPr>
              <w:t>FaraApply Data Science Bootcamp</w:t>
            </w:r>
            <w:r w:rsidRPr="006D2A7F">
              <w:rPr>
                <w:lang w:bidi="fa-IR"/>
              </w:rPr>
              <w:t xml:space="preserve"> –training program covering machine learning, data analysis, and real-world projects, with mentorship from senior developers and instructors</w:t>
            </w:r>
          </w:p>
        </w:tc>
      </w:tr>
    </w:tbl>
    <w:p w14:paraId="5AEC6E47" w14:textId="77777777" w:rsidR="00F66DC6" w:rsidRPr="00643B2F" w:rsidRDefault="00F66DC6" w:rsidP="00F66DC6"/>
    <w:sectPr w:rsidR="00F66DC6" w:rsidRPr="00643B2F" w:rsidSect="00970124">
      <w:pgSz w:w="12240" w:h="15840"/>
      <w:pgMar w:top="990" w:right="1080" w:bottom="0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990A" w14:textId="77777777" w:rsidR="00AC6F10" w:rsidRDefault="00AC6F10" w:rsidP="00927723">
      <w:pPr>
        <w:spacing w:line="240" w:lineRule="auto"/>
      </w:pPr>
      <w:r>
        <w:separator/>
      </w:r>
    </w:p>
  </w:endnote>
  <w:endnote w:type="continuationSeparator" w:id="0">
    <w:p w14:paraId="19943AE8" w14:textId="77777777" w:rsidR="00AC6F10" w:rsidRDefault="00AC6F10" w:rsidP="00927723">
      <w:pPr>
        <w:spacing w:line="240" w:lineRule="auto"/>
      </w:pPr>
      <w:r>
        <w:continuationSeparator/>
      </w:r>
    </w:p>
  </w:endnote>
  <w:endnote w:type="continuationNotice" w:id="1">
    <w:p w14:paraId="543C2B08" w14:textId="77777777" w:rsidR="00AC6F10" w:rsidRDefault="00AC6F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2927" w14:textId="77777777" w:rsidR="00AC6F10" w:rsidRDefault="00AC6F10" w:rsidP="00927723">
      <w:pPr>
        <w:spacing w:line="240" w:lineRule="auto"/>
      </w:pPr>
      <w:r>
        <w:separator/>
      </w:r>
    </w:p>
  </w:footnote>
  <w:footnote w:type="continuationSeparator" w:id="0">
    <w:p w14:paraId="558E5BAF" w14:textId="77777777" w:rsidR="00AC6F10" w:rsidRDefault="00AC6F10" w:rsidP="00927723">
      <w:pPr>
        <w:spacing w:line="240" w:lineRule="auto"/>
      </w:pPr>
      <w:r>
        <w:continuationSeparator/>
      </w:r>
    </w:p>
  </w:footnote>
  <w:footnote w:type="continuationNotice" w:id="1">
    <w:p w14:paraId="73B2A489" w14:textId="77777777" w:rsidR="00AC6F10" w:rsidRDefault="00AC6F1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8C2CF64"/>
    <w:lvl w:ilvl="0">
      <w:numFmt w:val="bullet"/>
      <w:lvlText w:val="*"/>
      <w:lvlJc w:val="left"/>
    </w:lvl>
  </w:abstractNum>
  <w:abstractNum w:abstractNumId="1" w15:restartNumberingAfterBreak="0">
    <w:nsid w:val="64210BBE"/>
    <w:multiLevelType w:val="hybridMultilevel"/>
    <w:tmpl w:val="905ECB76"/>
    <w:lvl w:ilvl="0" w:tplc="0566884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171317">
    <w:abstractNumId w:val="1"/>
  </w:num>
  <w:num w:numId="2" w16cid:durableId="142903574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830"/>
    <w:rsid w:val="000073C4"/>
    <w:rsid w:val="00011FB1"/>
    <w:rsid w:val="000228D1"/>
    <w:rsid w:val="00024D4D"/>
    <w:rsid w:val="00041022"/>
    <w:rsid w:val="00043885"/>
    <w:rsid w:val="00047F74"/>
    <w:rsid w:val="00047F80"/>
    <w:rsid w:val="0005551C"/>
    <w:rsid w:val="000603D2"/>
    <w:rsid w:val="00060C2F"/>
    <w:rsid w:val="00060C5B"/>
    <w:rsid w:val="00062041"/>
    <w:rsid w:val="00062943"/>
    <w:rsid w:val="000634FB"/>
    <w:rsid w:val="000638B3"/>
    <w:rsid w:val="00066150"/>
    <w:rsid w:val="00083A91"/>
    <w:rsid w:val="00084826"/>
    <w:rsid w:val="000935E4"/>
    <w:rsid w:val="000A73F0"/>
    <w:rsid w:val="000B655B"/>
    <w:rsid w:val="000D7192"/>
    <w:rsid w:val="000D7F06"/>
    <w:rsid w:val="000E0D80"/>
    <w:rsid w:val="00116F7C"/>
    <w:rsid w:val="001243A5"/>
    <w:rsid w:val="0012629F"/>
    <w:rsid w:val="00131554"/>
    <w:rsid w:val="00156CEC"/>
    <w:rsid w:val="0016131A"/>
    <w:rsid w:val="00162E1E"/>
    <w:rsid w:val="00175AD9"/>
    <w:rsid w:val="00176E72"/>
    <w:rsid w:val="00177BCD"/>
    <w:rsid w:val="00181FEE"/>
    <w:rsid w:val="001830D4"/>
    <w:rsid w:val="00183560"/>
    <w:rsid w:val="00183F21"/>
    <w:rsid w:val="00184488"/>
    <w:rsid w:val="00184C82"/>
    <w:rsid w:val="001A666A"/>
    <w:rsid w:val="001D0FFB"/>
    <w:rsid w:val="001D53C4"/>
    <w:rsid w:val="001D6113"/>
    <w:rsid w:val="001D6391"/>
    <w:rsid w:val="001E0D62"/>
    <w:rsid w:val="001E190C"/>
    <w:rsid w:val="001E6CF6"/>
    <w:rsid w:val="001F61E8"/>
    <w:rsid w:val="001F7757"/>
    <w:rsid w:val="001F7942"/>
    <w:rsid w:val="00206323"/>
    <w:rsid w:val="002100A3"/>
    <w:rsid w:val="0021234A"/>
    <w:rsid w:val="00232A10"/>
    <w:rsid w:val="00243FB7"/>
    <w:rsid w:val="002455E9"/>
    <w:rsid w:val="0024687B"/>
    <w:rsid w:val="00265AE5"/>
    <w:rsid w:val="00266526"/>
    <w:rsid w:val="00270F6E"/>
    <w:rsid w:val="00275255"/>
    <w:rsid w:val="002835FF"/>
    <w:rsid w:val="00286056"/>
    <w:rsid w:val="0028675B"/>
    <w:rsid w:val="00293B83"/>
    <w:rsid w:val="002A4DF5"/>
    <w:rsid w:val="002B07F9"/>
    <w:rsid w:val="002D2F97"/>
    <w:rsid w:val="002D78B5"/>
    <w:rsid w:val="002E6E25"/>
    <w:rsid w:val="002F301D"/>
    <w:rsid w:val="00304F43"/>
    <w:rsid w:val="00311354"/>
    <w:rsid w:val="00314B70"/>
    <w:rsid w:val="00315859"/>
    <w:rsid w:val="00321182"/>
    <w:rsid w:val="00322008"/>
    <w:rsid w:val="00324641"/>
    <w:rsid w:val="003312E6"/>
    <w:rsid w:val="00345F2B"/>
    <w:rsid w:val="00346D44"/>
    <w:rsid w:val="00350BF0"/>
    <w:rsid w:val="0035316D"/>
    <w:rsid w:val="00362862"/>
    <w:rsid w:val="003637FE"/>
    <w:rsid w:val="00363B6E"/>
    <w:rsid w:val="00367CBF"/>
    <w:rsid w:val="003731F3"/>
    <w:rsid w:val="00377DDA"/>
    <w:rsid w:val="00383F0E"/>
    <w:rsid w:val="003953FE"/>
    <w:rsid w:val="003970F7"/>
    <w:rsid w:val="003A0634"/>
    <w:rsid w:val="003A3091"/>
    <w:rsid w:val="003A43A2"/>
    <w:rsid w:val="003B03A4"/>
    <w:rsid w:val="003B1A3E"/>
    <w:rsid w:val="003B3063"/>
    <w:rsid w:val="003C269E"/>
    <w:rsid w:val="003F1017"/>
    <w:rsid w:val="00405DA0"/>
    <w:rsid w:val="00412562"/>
    <w:rsid w:val="00441DC6"/>
    <w:rsid w:val="00442EE2"/>
    <w:rsid w:val="00447089"/>
    <w:rsid w:val="00461073"/>
    <w:rsid w:val="0046477D"/>
    <w:rsid w:val="00464832"/>
    <w:rsid w:val="00473798"/>
    <w:rsid w:val="004765DC"/>
    <w:rsid w:val="00477093"/>
    <w:rsid w:val="00484469"/>
    <w:rsid w:val="00490ACD"/>
    <w:rsid w:val="00496E30"/>
    <w:rsid w:val="004A3402"/>
    <w:rsid w:val="004B1DFA"/>
    <w:rsid w:val="004B7089"/>
    <w:rsid w:val="004C1193"/>
    <w:rsid w:val="004C1684"/>
    <w:rsid w:val="004C1830"/>
    <w:rsid w:val="004C773D"/>
    <w:rsid w:val="004D10B6"/>
    <w:rsid w:val="004D6865"/>
    <w:rsid w:val="004E3516"/>
    <w:rsid w:val="004E438F"/>
    <w:rsid w:val="004E7484"/>
    <w:rsid w:val="00504CDD"/>
    <w:rsid w:val="005078C5"/>
    <w:rsid w:val="00513C96"/>
    <w:rsid w:val="00520BA5"/>
    <w:rsid w:val="005241CB"/>
    <w:rsid w:val="005309FE"/>
    <w:rsid w:val="00531681"/>
    <w:rsid w:val="005370D2"/>
    <w:rsid w:val="00544CC1"/>
    <w:rsid w:val="00550624"/>
    <w:rsid w:val="005628E7"/>
    <w:rsid w:val="00571E14"/>
    <w:rsid w:val="005927B5"/>
    <w:rsid w:val="005A556D"/>
    <w:rsid w:val="005C2A15"/>
    <w:rsid w:val="005C5955"/>
    <w:rsid w:val="005D74FE"/>
    <w:rsid w:val="005F14ED"/>
    <w:rsid w:val="005F7CD1"/>
    <w:rsid w:val="00602312"/>
    <w:rsid w:val="00605302"/>
    <w:rsid w:val="006060E2"/>
    <w:rsid w:val="00617AB9"/>
    <w:rsid w:val="006355BC"/>
    <w:rsid w:val="00637909"/>
    <w:rsid w:val="00643B2F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B0509"/>
    <w:rsid w:val="006B7577"/>
    <w:rsid w:val="006C090D"/>
    <w:rsid w:val="006C2B30"/>
    <w:rsid w:val="006D2A7F"/>
    <w:rsid w:val="006D5F6C"/>
    <w:rsid w:val="006F32ED"/>
    <w:rsid w:val="006F5D27"/>
    <w:rsid w:val="00710053"/>
    <w:rsid w:val="00713EB6"/>
    <w:rsid w:val="00714163"/>
    <w:rsid w:val="00721530"/>
    <w:rsid w:val="00722ACC"/>
    <w:rsid w:val="00730974"/>
    <w:rsid w:val="00733E95"/>
    <w:rsid w:val="0073490F"/>
    <w:rsid w:val="00736706"/>
    <w:rsid w:val="00737153"/>
    <w:rsid w:val="00745DF7"/>
    <w:rsid w:val="00751DFF"/>
    <w:rsid w:val="007532BF"/>
    <w:rsid w:val="00753443"/>
    <w:rsid w:val="007559D2"/>
    <w:rsid w:val="00771D52"/>
    <w:rsid w:val="0077299A"/>
    <w:rsid w:val="00776B96"/>
    <w:rsid w:val="00781466"/>
    <w:rsid w:val="007817E0"/>
    <w:rsid w:val="007824AD"/>
    <w:rsid w:val="007829D3"/>
    <w:rsid w:val="00791945"/>
    <w:rsid w:val="0079316C"/>
    <w:rsid w:val="007B28DC"/>
    <w:rsid w:val="007D1045"/>
    <w:rsid w:val="007D67B2"/>
    <w:rsid w:val="007F674D"/>
    <w:rsid w:val="00804C8B"/>
    <w:rsid w:val="00807974"/>
    <w:rsid w:val="00824119"/>
    <w:rsid w:val="008267CF"/>
    <w:rsid w:val="00827BE4"/>
    <w:rsid w:val="00831E2A"/>
    <w:rsid w:val="00832D02"/>
    <w:rsid w:val="00832E7F"/>
    <w:rsid w:val="00834B7D"/>
    <w:rsid w:val="00847C3F"/>
    <w:rsid w:val="00852D7C"/>
    <w:rsid w:val="00862A2C"/>
    <w:rsid w:val="008639EA"/>
    <w:rsid w:val="008739EF"/>
    <w:rsid w:val="00875602"/>
    <w:rsid w:val="0088158A"/>
    <w:rsid w:val="00894F57"/>
    <w:rsid w:val="00895832"/>
    <w:rsid w:val="008A3A9D"/>
    <w:rsid w:val="008A6565"/>
    <w:rsid w:val="008A6D3A"/>
    <w:rsid w:val="008B3F37"/>
    <w:rsid w:val="008C2D69"/>
    <w:rsid w:val="008D089D"/>
    <w:rsid w:val="008F6510"/>
    <w:rsid w:val="009028E5"/>
    <w:rsid w:val="00905A70"/>
    <w:rsid w:val="009063E9"/>
    <w:rsid w:val="009123A9"/>
    <w:rsid w:val="0091277D"/>
    <w:rsid w:val="00924465"/>
    <w:rsid w:val="00927723"/>
    <w:rsid w:val="00927786"/>
    <w:rsid w:val="00935D6E"/>
    <w:rsid w:val="00955FCF"/>
    <w:rsid w:val="00962820"/>
    <w:rsid w:val="00970124"/>
    <w:rsid w:val="00970400"/>
    <w:rsid w:val="00980027"/>
    <w:rsid w:val="00980BEE"/>
    <w:rsid w:val="0099123F"/>
    <w:rsid w:val="00995103"/>
    <w:rsid w:val="00996D6C"/>
    <w:rsid w:val="009C0A26"/>
    <w:rsid w:val="009E1F78"/>
    <w:rsid w:val="009E4CD3"/>
    <w:rsid w:val="00A004CE"/>
    <w:rsid w:val="00A02CAF"/>
    <w:rsid w:val="00A03F7E"/>
    <w:rsid w:val="00A06C1C"/>
    <w:rsid w:val="00A10B84"/>
    <w:rsid w:val="00A12A88"/>
    <w:rsid w:val="00A2097A"/>
    <w:rsid w:val="00A2278D"/>
    <w:rsid w:val="00A332EA"/>
    <w:rsid w:val="00A3386B"/>
    <w:rsid w:val="00A34361"/>
    <w:rsid w:val="00A36A20"/>
    <w:rsid w:val="00A530D4"/>
    <w:rsid w:val="00A651BC"/>
    <w:rsid w:val="00A666BC"/>
    <w:rsid w:val="00A82B55"/>
    <w:rsid w:val="00A86765"/>
    <w:rsid w:val="00A9049D"/>
    <w:rsid w:val="00A911AC"/>
    <w:rsid w:val="00AA3408"/>
    <w:rsid w:val="00AA5B78"/>
    <w:rsid w:val="00AB0F3C"/>
    <w:rsid w:val="00AB128A"/>
    <w:rsid w:val="00AB7004"/>
    <w:rsid w:val="00AC0E48"/>
    <w:rsid w:val="00AC6F10"/>
    <w:rsid w:val="00AD7748"/>
    <w:rsid w:val="00AE401C"/>
    <w:rsid w:val="00AE6BF9"/>
    <w:rsid w:val="00AF04A5"/>
    <w:rsid w:val="00AF0AA8"/>
    <w:rsid w:val="00AF68C7"/>
    <w:rsid w:val="00AF7D88"/>
    <w:rsid w:val="00B05059"/>
    <w:rsid w:val="00B170F6"/>
    <w:rsid w:val="00B211FB"/>
    <w:rsid w:val="00B30166"/>
    <w:rsid w:val="00B43CBB"/>
    <w:rsid w:val="00B47AA4"/>
    <w:rsid w:val="00B50C46"/>
    <w:rsid w:val="00B61F57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94D9D"/>
    <w:rsid w:val="00BA2AB7"/>
    <w:rsid w:val="00BA2E35"/>
    <w:rsid w:val="00BA469D"/>
    <w:rsid w:val="00BB3D9D"/>
    <w:rsid w:val="00BC03DB"/>
    <w:rsid w:val="00BD6AAD"/>
    <w:rsid w:val="00BE6407"/>
    <w:rsid w:val="00BE6E96"/>
    <w:rsid w:val="00BE71C0"/>
    <w:rsid w:val="00BF0C67"/>
    <w:rsid w:val="00BF36BF"/>
    <w:rsid w:val="00BF39EB"/>
    <w:rsid w:val="00C01258"/>
    <w:rsid w:val="00C4611B"/>
    <w:rsid w:val="00C537B8"/>
    <w:rsid w:val="00C53DCF"/>
    <w:rsid w:val="00C65051"/>
    <w:rsid w:val="00C759D7"/>
    <w:rsid w:val="00C77943"/>
    <w:rsid w:val="00C8203C"/>
    <w:rsid w:val="00C86028"/>
    <w:rsid w:val="00C86675"/>
    <w:rsid w:val="00C93040"/>
    <w:rsid w:val="00C944CD"/>
    <w:rsid w:val="00C9665F"/>
    <w:rsid w:val="00CC2A2B"/>
    <w:rsid w:val="00CC508F"/>
    <w:rsid w:val="00CC574B"/>
    <w:rsid w:val="00CC7805"/>
    <w:rsid w:val="00CD0ED1"/>
    <w:rsid w:val="00CE7F99"/>
    <w:rsid w:val="00CF63A0"/>
    <w:rsid w:val="00D046C1"/>
    <w:rsid w:val="00D058E1"/>
    <w:rsid w:val="00D05DC9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627B9"/>
    <w:rsid w:val="00D77AA0"/>
    <w:rsid w:val="00D77E91"/>
    <w:rsid w:val="00D87666"/>
    <w:rsid w:val="00D92A94"/>
    <w:rsid w:val="00D93917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11E36"/>
    <w:rsid w:val="00E14407"/>
    <w:rsid w:val="00E15E89"/>
    <w:rsid w:val="00E47B04"/>
    <w:rsid w:val="00E52126"/>
    <w:rsid w:val="00E6305E"/>
    <w:rsid w:val="00E76DAE"/>
    <w:rsid w:val="00E859B8"/>
    <w:rsid w:val="00E905DF"/>
    <w:rsid w:val="00EA484C"/>
    <w:rsid w:val="00EA60B5"/>
    <w:rsid w:val="00EA6B13"/>
    <w:rsid w:val="00EB2C5F"/>
    <w:rsid w:val="00EC3ACF"/>
    <w:rsid w:val="00EC4AC4"/>
    <w:rsid w:val="00ED428F"/>
    <w:rsid w:val="00ED572D"/>
    <w:rsid w:val="00EE43D2"/>
    <w:rsid w:val="00EF2746"/>
    <w:rsid w:val="00EF5348"/>
    <w:rsid w:val="00EF57F8"/>
    <w:rsid w:val="00EF751F"/>
    <w:rsid w:val="00F132C7"/>
    <w:rsid w:val="00F16DDF"/>
    <w:rsid w:val="00F211A5"/>
    <w:rsid w:val="00F21404"/>
    <w:rsid w:val="00F2621B"/>
    <w:rsid w:val="00F269E7"/>
    <w:rsid w:val="00F41103"/>
    <w:rsid w:val="00F47DF5"/>
    <w:rsid w:val="00F5029B"/>
    <w:rsid w:val="00F50FA5"/>
    <w:rsid w:val="00F558FE"/>
    <w:rsid w:val="00F657E5"/>
    <w:rsid w:val="00F66DC6"/>
    <w:rsid w:val="00F8023D"/>
    <w:rsid w:val="00F82811"/>
    <w:rsid w:val="00F86091"/>
    <w:rsid w:val="00FA629A"/>
    <w:rsid w:val="00FB6513"/>
    <w:rsid w:val="00FC2997"/>
    <w:rsid w:val="00FC56E0"/>
    <w:rsid w:val="00FD0576"/>
    <w:rsid w:val="00FD71F5"/>
    <w:rsid w:val="00FE3F5C"/>
    <w:rsid w:val="00FE7EE6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39B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uiPriority="3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C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F66DC6"/>
    <w:pPr>
      <w:pBdr>
        <w:right w:val="single" w:sz="8" w:space="4" w:color="4472C4" w:themeColor="accent1"/>
      </w:pBdr>
      <w:spacing w:after="200" w:line="240" w:lineRule="auto"/>
      <w:outlineLvl w:val="0"/>
    </w:pPr>
    <w:rPr>
      <w:rFonts w:asciiTheme="majorHAnsi" w:hAnsiTheme="majorHAnsi"/>
      <w:b/>
      <w:bCs/>
      <w:color w:val="2F5496" w:themeColor="accent1" w:themeShade="BF"/>
      <w:spacing w:val="30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CC7805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AB0F3C"/>
    <w:pPr>
      <w:keepNext/>
      <w:keepLines/>
      <w:outlineLvl w:val="2"/>
    </w:pPr>
    <w:rPr>
      <w:caps/>
      <w:szCs w:val="17"/>
    </w:rPr>
  </w:style>
  <w:style w:type="paragraph" w:styleId="Heading4">
    <w:name w:val="heading 4"/>
    <w:basedOn w:val="Normal"/>
    <w:next w:val="Normal"/>
    <w:link w:val="Heading4Char"/>
    <w:uiPriority w:val="3"/>
    <w:qFormat/>
    <w:rsid w:val="00AB0F3C"/>
    <w:pPr>
      <w:outlineLvl w:val="3"/>
    </w:pPr>
    <w:rPr>
      <w:cap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B0F3C"/>
    <w:rPr>
      <w:rFonts w:asciiTheme="majorHAnsi" w:hAnsiTheme="majorHAnsi"/>
      <w:b/>
      <w:bCs/>
      <w:color w:val="2F5496" w:themeColor="accent1" w:themeShade="BF"/>
      <w:spacing w:val="30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AB0F3C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AB0F3C"/>
    <w:rPr>
      <w:caps/>
      <w:color w:val="595959" w:themeColor="text1" w:themeTint="A6"/>
      <w:sz w:val="20"/>
      <w:szCs w:val="17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AB0F3C"/>
    <w:rPr>
      <w:caps/>
      <w:color w:val="2F5496" w:themeColor="accent1" w:themeShade="BF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2F5496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B0F3C"/>
    <w:rPr>
      <w:bCs/>
      <w:caps/>
      <w:color w:val="2F5496" w:themeColor="accent1" w:themeShade="BF"/>
      <w:spacing w:val="20"/>
      <w:sz w:val="20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CC7805"/>
    <w:pPr>
      <w:spacing w:after="84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10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C7805"/>
    <w:rPr>
      <w:rFonts w:asciiTheme="majorHAnsi" w:eastAsiaTheme="majorEastAsia" w:hAnsiTheme="majorHAnsi" w:cstheme="majorBidi"/>
      <w:color w:val="2F5496" w:themeColor="accent1" w:themeShade="BF"/>
      <w:spacing w:val="100"/>
      <w:kern w:val="28"/>
      <w:sz w:val="72"/>
      <w:szCs w:val="5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0F3C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27723"/>
    <w:rPr>
      <w:rFonts w:eastAsiaTheme="minorEastAsia"/>
      <w:color w:val="5A5A5A" w:themeColor="text1" w:themeTint="A5"/>
      <w:lang w:eastAsia="ja-JP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A82B5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0F3C"/>
    <w:pPr>
      <w:numPr>
        <w:numId w:val="1"/>
      </w:numPr>
      <w:ind w:left="430"/>
      <w:contextualSpacing/>
    </w:pPr>
  </w:style>
  <w:style w:type="paragraph" w:customStyle="1" w:styleId="ImagePlaceholder">
    <w:name w:val="Image Placeholder"/>
    <w:basedOn w:val="Normal"/>
    <w:semiHidden/>
    <w:qFormat/>
    <w:rsid w:val="00F66DC6"/>
    <w:pPr>
      <w:spacing w:line="240" w:lineRule="auto"/>
    </w:pPr>
    <w:rPr>
      <w:sz w:val="4"/>
      <w:szCs w:val="12"/>
    </w:rPr>
  </w:style>
  <w:style w:type="character" w:styleId="Strong">
    <w:name w:val="Strong"/>
    <w:basedOn w:val="DefaultParagraphFont"/>
    <w:uiPriority w:val="22"/>
    <w:qFormat/>
    <w:rsid w:val="00C650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C5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3158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1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Esmaeil-Mashhadi/computer_vision_YOLO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esmaeil-mashhadi&#1632;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smaeil-Mashhadi/Docker_OSRM_NewYork_Taxi_Travel_Predict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smaeil-mashhadi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esmaeil-mashhadi-streamlit-datavisualization-main-oqi2bh.streamlit.app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Esmaeil-Mashhadi/streamlit_dataVisualizatio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chemist\AppData\Roaming\Microsoft\Templates\Elegant%20floris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4B857FE9FC4394991528C898CB7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7EA18-0E4E-41A6-924C-86936069FE14}"/>
      </w:docPartPr>
      <w:docPartBody>
        <w:p w:rsidR="00000000" w:rsidRDefault="00A36DE6" w:rsidP="00A36DE6">
          <w:pPr>
            <w:pStyle w:val="B24B857FE9FC4394991528C898CB7DB1"/>
          </w:pPr>
          <w:r>
            <w:t>Skills &amp; Abilities</w:t>
          </w:r>
        </w:p>
      </w:docPartBody>
    </w:docPart>
    <w:docPart>
      <w:docPartPr>
        <w:name w:val="69EA6C0BFBCD4F4CA5DFA7C182CFA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F12D6-33EB-4A2C-9E87-712020951654}"/>
      </w:docPartPr>
      <w:docPartBody>
        <w:p w:rsidR="00000000" w:rsidRDefault="00A36DE6" w:rsidP="00A36DE6">
          <w:pPr>
            <w:pStyle w:val="69EA6C0BFBCD4F4CA5DFA7C182CFA3B5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3A"/>
    <w:rsid w:val="002D78B5"/>
    <w:rsid w:val="0036103A"/>
    <w:rsid w:val="006F5ADA"/>
    <w:rsid w:val="0099123F"/>
    <w:rsid w:val="00A36DE6"/>
    <w:rsid w:val="00FC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6A55C9646245B7B2119F44F44CA9F7">
    <w:name w:val="6D6A55C9646245B7B2119F44F44CA9F7"/>
    <w:rsid w:val="00A36DE6"/>
  </w:style>
  <w:style w:type="paragraph" w:customStyle="1" w:styleId="11DF71735A1B435188AD94227B719654">
    <w:name w:val="11DF71735A1B435188AD94227B719654"/>
    <w:rsid w:val="00A36DE6"/>
  </w:style>
  <w:style w:type="paragraph" w:customStyle="1" w:styleId="B24B857FE9FC4394991528C898CB7DB1">
    <w:name w:val="B24B857FE9FC4394991528C898CB7DB1"/>
    <w:rsid w:val="00A36DE6"/>
  </w:style>
  <w:style w:type="paragraph" w:customStyle="1" w:styleId="69EA6C0BFBCD4F4CA5DFA7C182CFA3B5">
    <w:name w:val="69EA6C0BFBCD4F4CA5DFA7C182CFA3B5"/>
    <w:rsid w:val="00A36DE6"/>
  </w:style>
  <w:style w:type="paragraph" w:customStyle="1" w:styleId="E64AEB37E5B744C39776AD52478BC3F1">
    <w:name w:val="E64AEB37E5B744C39776AD52478BC3F1"/>
    <w:rsid w:val="00A36DE6"/>
  </w:style>
  <w:style w:type="paragraph" w:customStyle="1" w:styleId="9EBD6B1E6DAA45288B5192A544A226E6">
    <w:name w:val="9EBD6B1E6DAA45288B5192A544A226E6"/>
    <w:rsid w:val="00A36DE6"/>
  </w:style>
  <w:style w:type="paragraph" w:customStyle="1" w:styleId="82C34837B4084246A09D1B0D9160C20F">
    <w:name w:val="82C34837B4084246A09D1B0D9160C20F"/>
    <w:rsid w:val="0036103A"/>
  </w:style>
  <w:style w:type="paragraph" w:customStyle="1" w:styleId="0BA6690F73E4484EAAB5BC60D63E18D7">
    <w:name w:val="0BA6690F73E4484EAAB5BC60D63E18D7"/>
    <w:rsid w:val="003610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Garamon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744B89-B70F-42CE-BF74-898628C3D6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C183BA-4C4F-42BD-B097-48A1B565D9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AEF34D8-52D6-470C-A341-C645F3B90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FCC499-0A0F-43D4-8901-B45FA7C98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Elegant florist resume</Template>
  <TotalTime>0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2025-04-23T16:04:00Z</dcterms:created>
  <dcterms:modified xsi:type="dcterms:W3CDTF">2025-04-24T08:47:00Z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